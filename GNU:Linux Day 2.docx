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10C52" w14:textId="3D5723C8" w:rsidR="008A5314" w:rsidRDefault="008A5314" w:rsidP="00062A9D">
      <w:pPr>
        <w:pStyle w:val="Heading1"/>
      </w:pPr>
      <w:r>
        <w:t>GNU/LINUX</w:t>
      </w:r>
      <w:r w:rsidR="00062A9D">
        <w:t xml:space="preserve"> Basic commends</w:t>
      </w:r>
    </w:p>
    <w:p w14:paraId="55B1D61D" w14:textId="19E18B36" w:rsidR="008A5314" w:rsidRDefault="008A5314" w:rsidP="008A5314">
      <w:pPr>
        <w:pStyle w:val="ListParagraph"/>
        <w:numPr>
          <w:ilvl w:val="0"/>
          <w:numId w:val="5"/>
        </w:numPr>
      </w:pPr>
      <w:proofErr w:type="spellStart"/>
      <w:r w:rsidRPr="008A5314">
        <w:rPr>
          <w:color w:val="000000" w:themeColor="text1"/>
        </w:rPr>
        <w:t>pwd</w:t>
      </w:r>
      <w:proofErr w:type="spellEnd"/>
      <w:r w:rsidRPr="008A5314">
        <w:rPr>
          <w:color w:val="000000" w:themeColor="text1"/>
        </w:rPr>
        <w:t xml:space="preserve"> </w:t>
      </w:r>
      <w:r>
        <w:t>(Present working directory)</w:t>
      </w:r>
    </w:p>
    <w:p w14:paraId="2B93F72F" w14:textId="77777777" w:rsidR="008A5314" w:rsidRDefault="008A5314" w:rsidP="008A5314">
      <w:pPr>
        <w:pStyle w:val="ListParagraph"/>
      </w:pPr>
    </w:p>
    <w:p w14:paraId="7DAC01AD" w14:textId="66DF750D" w:rsidR="008A5314" w:rsidRDefault="008A5314" w:rsidP="008A5314">
      <w:pPr>
        <w:pStyle w:val="ListParagraph"/>
      </w:pPr>
      <w:r w:rsidRPr="008A5314">
        <w:rPr>
          <w:noProof/>
        </w:rPr>
        <w:drawing>
          <wp:inline distT="0" distB="0" distL="0" distR="0" wp14:anchorId="259A6970" wp14:editId="3400A244">
            <wp:extent cx="2730500" cy="368300"/>
            <wp:effectExtent l="0" t="0" r="0" b="0"/>
            <wp:docPr id="1966841913" name="Picture 1" descr="A green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41913" name="Picture 1" descr="A green numbers and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8688" w14:textId="77777777" w:rsidR="008A5314" w:rsidRDefault="008A5314" w:rsidP="008A5314">
      <w:pPr>
        <w:pStyle w:val="ListParagraph"/>
      </w:pPr>
    </w:p>
    <w:p w14:paraId="054E60F7" w14:textId="0D90FD7D" w:rsidR="008A5314" w:rsidRDefault="008A5314" w:rsidP="008A5314">
      <w:pPr>
        <w:pStyle w:val="ListParagraph"/>
        <w:numPr>
          <w:ilvl w:val="0"/>
          <w:numId w:val="5"/>
        </w:numPr>
      </w:pPr>
      <w:r>
        <w:t xml:space="preserve">date </w:t>
      </w:r>
    </w:p>
    <w:p w14:paraId="14A74FFA" w14:textId="77777777" w:rsidR="008A5314" w:rsidRDefault="008A5314" w:rsidP="008A5314">
      <w:pPr>
        <w:pStyle w:val="ListParagraph"/>
      </w:pPr>
    </w:p>
    <w:p w14:paraId="25DBFF36" w14:textId="77F559BC" w:rsidR="008A5314" w:rsidRDefault="008A5314" w:rsidP="008A5314">
      <w:pPr>
        <w:pStyle w:val="ListParagraph"/>
      </w:pPr>
      <w:r w:rsidRPr="008A5314">
        <w:rPr>
          <w:noProof/>
        </w:rPr>
        <w:drawing>
          <wp:inline distT="0" distB="0" distL="0" distR="0" wp14:anchorId="3B1BF8F1" wp14:editId="12A956B2">
            <wp:extent cx="3022600" cy="381000"/>
            <wp:effectExtent l="0" t="0" r="0" b="0"/>
            <wp:docPr id="389578538" name="Picture 1" descr="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78538" name="Picture 1" descr="A number and a numb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3EDE" w14:textId="77777777" w:rsidR="008A5314" w:rsidRDefault="008A5314" w:rsidP="008A5314">
      <w:pPr>
        <w:pStyle w:val="ListParagraph"/>
      </w:pPr>
    </w:p>
    <w:p w14:paraId="6FB65EB5" w14:textId="77777777" w:rsidR="00047F35" w:rsidRDefault="008A5314" w:rsidP="008A5314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8A5314">
        <w:rPr>
          <w:color w:val="000000" w:themeColor="text1"/>
        </w:rPr>
        <w:t>uname</w:t>
      </w:r>
      <w:proofErr w:type="spellEnd"/>
      <w:r>
        <w:t xml:space="preserve">, </w:t>
      </w:r>
      <w:proofErr w:type="spellStart"/>
      <w:r w:rsidRPr="008A5314">
        <w:rPr>
          <w:color w:val="000000" w:themeColor="text1"/>
        </w:rPr>
        <w:t>uname</w:t>
      </w:r>
      <w:proofErr w:type="spellEnd"/>
      <w:r w:rsidRPr="008A5314">
        <w:rPr>
          <w:color w:val="000000" w:themeColor="text1"/>
        </w:rPr>
        <w:t xml:space="preserve"> -a</w:t>
      </w:r>
      <w:r>
        <w:rPr>
          <w:color w:val="000000" w:themeColor="text1"/>
        </w:rPr>
        <w:t xml:space="preserve"> </w:t>
      </w:r>
    </w:p>
    <w:p w14:paraId="3B05C5F6" w14:textId="4FAE606F" w:rsidR="008A5314" w:rsidRDefault="008A5314" w:rsidP="00047F35">
      <w:pPr>
        <w:pStyle w:val="ListParagraph"/>
        <w:rPr>
          <w:color w:val="000000" w:themeColor="text1"/>
        </w:rPr>
      </w:pPr>
      <w:r w:rsidRPr="008A5314">
        <w:rPr>
          <w:color w:val="000000" w:themeColor="text1"/>
        </w:rPr>
        <w:t>(</w:t>
      </w:r>
      <w:r w:rsidRPr="008A5314">
        <w:rPr>
          <w:rFonts w:ascii="Arial" w:hAnsi="Arial" w:cs="Arial"/>
          <w:color w:val="000000" w:themeColor="text1"/>
        </w:rPr>
        <w:t>writes to standard output the name of the operating system that you are using</w:t>
      </w:r>
      <w:r w:rsidRPr="008A5314">
        <w:rPr>
          <w:color w:val="000000" w:themeColor="text1"/>
        </w:rPr>
        <w:t>)</w:t>
      </w:r>
    </w:p>
    <w:p w14:paraId="557C4090" w14:textId="77777777" w:rsidR="00FD4DC2" w:rsidRDefault="00FD4DC2" w:rsidP="00FD4DC2">
      <w:pPr>
        <w:pStyle w:val="ListParagraph"/>
        <w:rPr>
          <w:color w:val="000000" w:themeColor="text1"/>
        </w:rPr>
      </w:pPr>
    </w:p>
    <w:p w14:paraId="58775DA3" w14:textId="556DB52F" w:rsidR="00FD4DC2" w:rsidRDefault="00FD4DC2" w:rsidP="00FD4DC2">
      <w:pPr>
        <w:pStyle w:val="ListParagraph"/>
        <w:rPr>
          <w:color w:val="000000" w:themeColor="text1"/>
        </w:rPr>
      </w:pPr>
      <w:r w:rsidRPr="00FD4DC2">
        <w:rPr>
          <w:noProof/>
          <w:color w:val="000000" w:themeColor="text1"/>
        </w:rPr>
        <w:drawing>
          <wp:inline distT="0" distB="0" distL="0" distR="0" wp14:anchorId="6CCCBF63" wp14:editId="378642E7">
            <wp:extent cx="5943600" cy="449599"/>
            <wp:effectExtent l="0" t="0" r="0" b="0"/>
            <wp:docPr id="57628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3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0908" w14:textId="416E3FDA" w:rsidR="00FD4DC2" w:rsidRDefault="00FD4DC2" w:rsidP="00FD4DC2">
      <w:pPr>
        <w:rPr>
          <w:color w:val="000000" w:themeColor="text1"/>
        </w:rPr>
      </w:pPr>
      <w:r>
        <w:rPr>
          <w:color w:val="000000" w:themeColor="text1"/>
        </w:rPr>
        <w:t xml:space="preserve">       </w:t>
      </w:r>
    </w:p>
    <w:p w14:paraId="7F206D31" w14:textId="6B74B138" w:rsidR="00FD4DC2" w:rsidRDefault="00FD4DC2" w:rsidP="00FD4DC2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ls (List files and Directory)</w:t>
      </w:r>
    </w:p>
    <w:p w14:paraId="3068954B" w14:textId="77777777" w:rsidR="00FD4DC2" w:rsidRDefault="00FD4DC2" w:rsidP="00FD4DC2">
      <w:pPr>
        <w:pStyle w:val="ListParagraph"/>
        <w:rPr>
          <w:color w:val="000000" w:themeColor="text1"/>
        </w:rPr>
      </w:pPr>
    </w:p>
    <w:p w14:paraId="67502D12" w14:textId="252C20DB" w:rsidR="00FD4DC2" w:rsidRDefault="00FD4DC2" w:rsidP="00FD4DC2">
      <w:pPr>
        <w:pStyle w:val="ListParagraph"/>
        <w:rPr>
          <w:color w:val="000000" w:themeColor="text1"/>
        </w:rPr>
      </w:pPr>
      <w:r w:rsidRPr="00FD4DC2">
        <w:rPr>
          <w:noProof/>
          <w:color w:val="000000" w:themeColor="text1"/>
        </w:rPr>
        <w:drawing>
          <wp:inline distT="0" distB="0" distL="0" distR="0" wp14:anchorId="28F5355F" wp14:editId="6BB4D3F0">
            <wp:extent cx="5943600" cy="1918335"/>
            <wp:effectExtent l="0" t="0" r="0" b="0"/>
            <wp:docPr id="14446528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52803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3F75" w14:textId="7F583F5F" w:rsidR="00FD4DC2" w:rsidRDefault="00FD4DC2" w:rsidP="00FD4DC2">
      <w:pPr>
        <w:pStyle w:val="ListParagraph"/>
        <w:rPr>
          <w:color w:val="000000" w:themeColor="text1"/>
        </w:rPr>
      </w:pPr>
    </w:p>
    <w:p w14:paraId="22FDDE70" w14:textId="77777777" w:rsidR="00062A9D" w:rsidRDefault="00062A9D" w:rsidP="00FD4DC2">
      <w:pPr>
        <w:pStyle w:val="ListParagraph"/>
        <w:rPr>
          <w:color w:val="000000" w:themeColor="text1"/>
        </w:rPr>
      </w:pPr>
    </w:p>
    <w:p w14:paraId="12644B9B" w14:textId="58EF7026" w:rsidR="00FD4DC2" w:rsidRPr="001D4DA3" w:rsidRDefault="00FD4DC2" w:rsidP="001D4DA3">
      <w:pPr>
        <w:rPr>
          <w:color w:val="000000" w:themeColor="text1"/>
        </w:rPr>
      </w:pPr>
      <w:r w:rsidRPr="001D4DA3">
        <w:rPr>
          <w:color w:val="000000" w:themeColor="text1"/>
        </w:rPr>
        <w:lastRenderedPageBreak/>
        <w:t xml:space="preserve">5.Directory creation and </w:t>
      </w:r>
      <w:r w:rsidR="00B16732" w:rsidRPr="001D4DA3">
        <w:rPr>
          <w:color w:val="000000" w:themeColor="text1"/>
        </w:rPr>
        <w:t>deletion:</w:t>
      </w:r>
    </w:p>
    <w:p w14:paraId="2D9B3AF2" w14:textId="77777777" w:rsidR="00FD4DC2" w:rsidRDefault="00FD4DC2" w:rsidP="00FD4DC2">
      <w:pPr>
        <w:pStyle w:val="ListParagraph"/>
        <w:rPr>
          <w:color w:val="000000" w:themeColor="text1"/>
        </w:rPr>
      </w:pPr>
    </w:p>
    <w:p w14:paraId="4921120D" w14:textId="29289AA0" w:rsidR="00FD4DC2" w:rsidRDefault="00FD4DC2" w:rsidP="00FD4DC2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mkdir</w:t>
      </w:r>
      <w:proofErr w:type="spellEnd"/>
      <w:r>
        <w:rPr>
          <w:color w:val="000000" w:themeColor="text1"/>
        </w:rPr>
        <w:t xml:space="preserve"> (make </w:t>
      </w:r>
      <w:r w:rsidR="00310266">
        <w:rPr>
          <w:color w:val="000000" w:themeColor="text1"/>
        </w:rPr>
        <w:t>directory</w:t>
      </w:r>
      <w:r>
        <w:rPr>
          <w:color w:val="000000" w:themeColor="text1"/>
        </w:rPr>
        <w:t>)</w:t>
      </w:r>
    </w:p>
    <w:p w14:paraId="5A41930A" w14:textId="77777777" w:rsidR="00FD4DC2" w:rsidRDefault="00FD4DC2" w:rsidP="00FD4DC2">
      <w:pPr>
        <w:pStyle w:val="ListParagraph"/>
        <w:rPr>
          <w:color w:val="000000" w:themeColor="text1"/>
        </w:rPr>
      </w:pPr>
    </w:p>
    <w:p w14:paraId="1DB6B588" w14:textId="77A905D3" w:rsidR="00FD4DC2" w:rsidRDefault="00310266" w:rsidP="00FD4DC2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 w:rsidR="00FD4DC2">
        <w:rPr>
          <w:color w:val="000000" w:themeColor="text1"/>
        </w:rPr>
        <w:t>rmdir</w:t>
      </w:r>
      <w:proofErr w:type="spellEnd"/>
      <w:r>
        <w:rPr>
          <w:color w:val="000000" w:themeColor="text1"/>
        </w:rPr>
        <w:t xml:space="preserve"> (remove directory)</w:t>
      </w:r>
    </w:p>
    <w:p w14:paraId="0DF5A776" w14:textId="77777777" w:rsidR="00310266" w:rsidRDefault="00310266" w:rsidP="00FD4DC2">
      <w:pPr>
        <w:pStyle w:val="ListParagraph"/>
        <w:rPr>
          <w:color w:val="000000" w:themeColor="text1"/>
        </w:rPr>
      </w:pPr>
    </w:p>
    <w:p w14:paraId="63B250F0" w14:textId="2251257F" w:rsidR="00310266" w:rsidRDefault="00310266" w:rsidP="00FD4DC2">
      <w:pPr>
        <w:pStyle w:val="ListParagraph"/>
        <w:rPr>
          <w:color w:val="000000" w:themeColor="text1"/>
        </w:rPr>
      </w:pPr>
      <w:r w:rsidRPr="00310266">
        <w:rPr>
          <w:noProof/>
          <w:color w:val="000000" w:themeColor="text1"/>
        </w:rPr>
        <w:drawing>
          <wp:inline distT="0" distB="0" distL="0" distR="0" wp14:anchorId="1E185081" wp14:editId="7FA29EC4">
            <wp:extent cx="3835400" cy="1143000"/>
            <wp:effectExtent l="0" t="0" r="0" b="0"/>
            <wp:docPr id="226541004" name="Picture 1" descr="A numbers and symbol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41004" name="Picture 1" descr="A numbers and symbol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DFB2" w14:textId="77777777" w:rsidR="00310266" w:rsidRDefault="00310266" w:rsidP="00FD4DC2">
      <w:pPr>
        <w:pStyle w:val="ListParagraph"/>
        <w:rPr>
          <w:color w:val="000000" w:themeColor="text1"/>
        </w:rPr>
      </w:pPr>
    </w:p>
    <w:p w14:paraId="4419E774" w14:textId="68BDFC21" w:rsidR="00310266" w:rsidRPr="001D4DA3" w:rsidRDefault="00047F35" w:rsidP="001D4DA3">
      <w:pPr>
        <w:rPr>
          <w:color w:val="000000" w:themeColor="text1"/>
        </w:rPr>
      </w:pPr>
      <w:r>
        <w:rPr>
          <w:color w:val="000000" w:themeColor="text1"/>
        </w:rPr>
        <w:t>6.</w:t>
      </w:r>
      <w:r w:rsidR="00310266" w:rsidRPr="001D4DA3">
        <w:rPr>
          <w:color w:val="000000" w:themeColor="text1"/>
        </w:rPr>
        <w:t xml:space="preserve">Creating sub directory under parent directory </w:t>
      </w:r>
    </w:p>
    <w:p w14:paraId="06BB129F" w14:textId="77777777" w:rsidR="00DA7294" w:rsidRDefault="00DA7294" w:rsidP="00FD4DC2">
      <w:pPr>
        <w:pStyle w:val="ListParagraph"/>
        <w:rPr>
          <w:color w:val="000000" w:themeColor="text1"/>
        </w:rPr>
      </w:pPr>
    </w:p>
    <w:p w14:paraId="3581EEFD" w14:textId="1B26278B" w:rsidR="00DA7294" w:rsidRDefault="00DA7294" w:rsidP="00FD4DC2">
      <w:pPr>
        <w:pStyle w:val="ListParagraph"/>
        <w:rPr>
          <w:color w:val="000000" w:themeColor="text1"/>
        </w:rPr>
      </w:pPr>
      <w:proofErr w:type="spellStart"/>
      <w:r>
        <w:rPr>
          <w:color w:val="000000" w:themeColor="text1"/>
        </w:rPr>
        <w:t>mkdir</w:t>
      </w:r>
      <w:proofErr w:type="spellEnd"/>
      <w:r>
        <w:rPr>
          <w:color w:val="000000" w:themeColor="text1"/>
        </w:rPr>
        <w:t xml:space="preserve"> -p dir1/dir2/dir3</w:t>
      </w:r>
    </w:p>
    <w:p w14:paraId="699CB19C" w14:textId="77777777" w:rsidR="00310266" w:rsidRDefault="00310266" w:rsidP="00FD4DC2">
      <w:pPr>
        <w:pStyle w:val="ListParagraph"/>
        <w:rPr>
          <w:color w:val="000000" w:themeColor="text1"/>
        </w:rPr>
      </w:pPr>
    </w:p>
    <w:p w14:paraId="0484DCA4" w14:textId="6617F1E8" w:rsidR="00310266" w:rsidRDefault="00DA7294" w:rsidP="00FD4DC2">
      <w:pPr>
        <w:pStyle w:val="ListParagraph"/>
        <w:rPr>
          <w:color w:val="000000" w:themeColor="text1"/>
        </w:rPr>
      </w:pPr>
      <w:r w:rsidRPr="00DA7294">
        <w:rPr>
          <w:noProof/>
          <w:color w:val="000000" w:themeColor="text1"/>
        </w:rPr>
        <w:drawing>
          <wp:inline distT="0" distB="0" distL="0" distR="0" wp14:anchorId="3FA85156" wp14:editId="374513FA">
            <wp:extent cx="4914900" cy="2260600"/>
            <wp:effectExtent l="0" t="0" r="0" b="0"/>
            <wp:docPr id="21131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56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C38A" w14:textId="77777777" w:rsidR="00DA7294" w:rsidRDefault="00DA7294" w:rsidP="00FD4DC2">
      <w:pPr>
        <w:pStyle w:val="ListParagraph"/>
        <w:rPr>
          <w:color w:val="000000" w:themeColor="text1"/>
        </w:rPr>
      </w:pPr>
    </w:p>
    <w:p w14:paraId="12D65350" w14:textId="1EE70D89" w:rsidR="00DA7294" w:rsidRPr="001D4DA3" w:rsidRDefault="00047F35" w:rsidP="001D4DA3">
      <w:pPr>
        <w:rPr>
          <w:color w:val="000000" w:themeColor="text1"/>
        </w:rPr>
      </w:pPr>
      <w:r>
        <w:rPr>
          <w:color w:val="000000" w:themeColor="text1"/>
        </w:rPr>
        <w:t>7.</w:t>
      </w:r>
      <w:r w:rsidR="00DA7294" w:rsidRPr="001D4DA3">
        <w:rPr>
          <w:color w:val="000000" w:themeColor="text1"/>
        </w:rPr>
        <w:t xml:space="preserve">Under directory creating text </w:t>
      </w:r>
      <w:r w:rsidR="00B16732" w:rsidRPr="001D4DA3">
        <w:rPr>
          <w:color w:val="000000" w:themeColor="text1"/>
        </w:rPr>
        <w:t>file:</w:t>
      </w:r>
    </w:p>
    <w:p w14:paraId="584A2EB4" w14:textId="77777777" w:rsidR="00DA7294" w:rsidRDefault="00DA7294" w:rsidP="00FD4DC2">
      <w:pPr>
        <w:pStyle w:val="ListParagraph"/>
        <w:rPr>
          <w:color w:val="000000" w:themeColor="text1"/>
        </w:rPr>
      </w:pPr>
    </w:p>
    <w:p w14:paraId="49A35326" w14:textId="050CC9D9" w:rsidR="00DA7294" w:rsidRDefault="00DA7294" w:rsidP="00FD4DC2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/dir1/dir2/dir3</w:t>
      </w:r>
      <w:r>
        <w:rPr>
          <w:rFonts w:ascii="Menlo" w:hAnsi="Menlo" w:cs="Menlo"/>
          <w:color w:val="000000"/>
          <w:sz w:val="22"/>
          <w:szCs w:val="22"/>
          <w:lang w:val="en-GB"/>
        </w:rPr>
        <w:t>$ vim test.txt</w:t>
      </w:r>
    </w:p>
    <w:p w14:paraId="6925B4E9" w14:textId="667DD4AF" w:rsidR="006D44AB" w:rsidRDefault="006D44AB" w:rsidP="006D44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     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/dir1/dir2/dir3</w:t>
      </w:r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2D7F622D" w14:textId="0455383C" w:rsidR="006D44AB" w:rsidRDefault="006D44AB" w:rsidP="006D44AB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test.txt</w:t>
      </w:r>
    </w:p>
    <w:p w14:paraId="1A308738" w14:textId="77777777" w:rsidR="00DA7294" w:rsidRDefault="00DA7294" w:rsidP="00FD4DC2">
      <w:pPr>
        <w:pStyle w:val="ListParagraph"/>
        <w:rPr>
          <w:color w:val="000000" w:themeColor="text1"/>
        </w:rPr>
      </w:pPr>
    </w:p>
    <w:p w14:paraId="691B6EBA" w14:textId="77777777" w:rsidR="006D44AB" w:rsidRDefault="006D44AB" w:rsidP="00FD4DC2">
      <w:pPr>
        <w:pStyle w:val="ListParagraph"/>
        <w:rPr>
          <w:color w:val="000000" w:themeColor="text1"/>
        </w:rPr>
      </w:pPr>
    </w:p>
    <w:p w14:paraId="6D3E9FC9" w14:textId="77777777" w:rsidR="00062A9D" w:rsidRDefault="00062A9D" w:rsidP="00FD4DC2">
      <w:pPr>
        <w:pStyle w:val="ListParagraph"/>
        <w:rPr>
          <w:color w:val="000000" w:themeColor="text1"/>
        </w:rPr>
      </w:pPr>
    </w:p>
    <w:p w14:paraId="41385098" w14:textId="7217AD99" w:rsidR="006D44AB" w:rsidRPr="001D4DA3" w:rsidRDefault="00047F35" w:rsidP="001D4DA3">
      <w:pPr>
        <w:rPr>
          <w:color w:val="000000" w:themeColor="text1"/>
        </w:rPr>
      </w:pPr>
      <w:r>
        <w:rPr>
          <w:color w:val="000000" w:themeColor="text1"/>
        </w:rPr>
        <w:t>8</w:t>
      </w:r>
      <w:r w:rsidR="00B97B70">
        <w:rPr>
          <w:color w:val="000000" w:themeColor="text1"/>
        </w:rPr>
        <w:t>.</w:t>
      </w:r>
      <w:r w:rsidR="006D44AB" w:rsidRPr="001D4DA3">
        <w:rPr>
          <w:color w:val="000000" w:themeColor="text1"/>
        </w:rPr>
        <w:t xml:space="preserve">Read test.txt file by using cat </w:t>
      </w:r>
      <w:proofErr w:type="spellStart"/>
      <w:r w:rsidR="00B16732" w:rsidRPr="001D4DA3">
        <w:rPr>
          <w:color w:val="000000" w:themeColor="text1"/>
        </w:rPr>
        <w:t>cmd</w:t>
      </w:r>
      <w:proofErr w:type="spellEnd"/>
      <w:r w:rsidR="00B16732" w:rsidRPr="001D4DA3">
        <w:rPr>
          <w:color w:val="000000" w:themeColor="text1"/>
        </w:rPr>
        <w:t>:</w:t>
      </w:r>
    </w:p>
    <w:p w14:paraId="3892251B" w14:textId="4B22BC41" w:rsidR="006D44AB" w:rsidRPr="006D44AB" w:rsidRDefault="006D44AB" w:rsidP="006D44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relative patch</w:t>
      </w:r>
    </w:p>
    <w:p w14:paraId="064ED88D" w14:textId="29B37DB6" w:rsidR="006D44AB" w:rsidRDefault="006D44AB" w:rsidP="006D44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       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cat dir1/dir2/dir3/test.txt </w:t>
      </w:r>
    </w:p>
    <w:p w14:paraId="541C0096" w14:textId="65EA7CD1" w:rsidR="006D44AB" w:rsidRDefault="006D44AB" w:rsidP="006D44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   "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hellow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world"</w:t>
      </w:r>
    </w:p>
    <w:p w14:paraId="32FB645B" w14:textId="77777777" w:rsidR="006D44AB" w:rsidRDefault="006D44AB" w:rsidP="006D44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F7C4358" w14:textId="5A46A516" w:rsidR="006D44AB" w:rsidRPr="006D44AB" w:rsidRDefault="006D44AB" w:rsidP="006D44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6D44AB">
        <w:rPr>
          <w:rFonts w:ascii="Menlo" w:hAnsi="Menlo" w:cs="Menlo"/>
          <w:color w:val="000000"/>
          <w:sz w:val="22"/>
          <w:szCs w:val="22"/>
          <w:lang w:val="en-GB"/>
        </w:rPr>
        <w:t>absolute path</w:t>
      </w:r>
    </w:p>
    <w:p w14:paraId="4A5A367E" w14:textId="77777777" w:rsidR="006D44AB" w:rsidRPr="006D44AB" w:rsidRDefault="006D44AB" w:rsidP="006D44AB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color w:val="000000"/>
          <w:sz w:val="22"/>
          <w:szCs w:val="22"/>
          <w:lang w:val="en-GB"/>
        </w:rPr>
      </w:pPr>
      <w:r w:rsidRPr="006D44AB"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ubuntu@ip-172-31-38-</w:t>
      </w:r>
      <w:proofErr w:type="gramStart"/>
      <w:r w:rsidRPr="006D44AB"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 w:rsidRPr="006D44AB">
        <w:rPr>
          <w:rFonts w:ascii="Menlo" w:hAnsi="Menlo" w:cs="Menlo"/>
          <w:color w:val="000000"/>
          <w:sz w:val="22"/>
          <w:szCs w:val="22"/>
          <w:lang w:val="en-GB"/>
        </w:rPr>
        <w:t>:</w:t>
      </w:r>
      <w:r w:rsidRPr="006D44AB"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 w:rsidRPr="006D44AB">
        <w:rPr>
          <w:rFonts w:ascii="Menlo" w:hAnsi="Menlo" w:cs="Menlo"/>
          <w:color w:val="000000"/>
          <w:sz w:val="22"/>
          <w:szCs w:val="22"/>
          <w:lang w:val="en-GB"/>
        </w:rPr>
        <w:t xml:space="preserve">$ cat /home/ubuntu/dir1/dir2/dir3/test.txt </w:t>
      </w:r>
    </w:p>
    <w:p w14:paraId="19EC945B" w14:textId="01E95007" w:rsidR="006D44AB" w:rsidRDefault="006D44AB" w:rsidP="006D44AB">
      <w:pPr>
        <w:pStyle w:val="ListParagraph"/>
        <w:ind w:left="108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"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hellow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world"</w:t>
      </w:r>
    </w:p>
    <w:p w14:paraId="4E2B0B9E" w14:textId="343E12BC" w:rsidR="00B16732" w:rsidRDefault="00B16732" w:rsidP="00B16732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047F35">
        <w:rPr>
          <w:color w:val="000000" w:themeColor="text1"/>
        </w:rPr>
        <w:t>9.</w:t>
      </w:r>
      <w:r>
        <w:rPr>
          <w:color w:val="000000" w:themeColor="text1"/>
        </w:rPr>
        <w:t>Remove all directory:</w:t>
      </w:r>
    </w:p>
    <w:p w14:paraId="56BCBFEA" w14:textId="1F357C18" w:rsidR="00B16732" w:rsidRDefault="00B16732" w:rsidP="00DF0142">
      <w:pPr>
        <w:ind w:left="1440"/>
        <w:rPr>
          <w:color w:val="000000" w:themeColor="text1"/>
        </w:rPr>
      </w:pPr>
      <w:r>
        <w:rPr>
          <w:color w:val="000000" w:themeColor="text1"/>
        </w:rPr>
        <w:t xml:space="preserve">Navigate the text file can delete or else we can delete all the folder in single </w:t>
      </w:r>
      <w:proofErr w:type="spellStart"/>
      <w:r w:rsidR="00DF0142">
        <w:rPr>
          <w:color w:val="000000" w:themeColor="text1"/>
        </w:rPr>
        <w:t>cmd</w:t>
      </w:r>
      <w:proofErr w:type="spellEnd"/>
      <w:r w:rsidR="00DF0142">
        <w:rPr>
          <w:color w:val="000000" w:themeColor="text1"/>
        </w:rPr>
        <w:t xml:space="preserve"> </w:t>
      </w:r>
    </w:p>
    <w:p w14:paraId="303D6AB8" w14:textId="3515FE4F" w:rsidR="00DF0142" w:rsidRPr="001D4DA3" w:rsidRDefault="00047F35" w:rsidP="001D4D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10</w:t>
      </w:r>
      <w:r w:rsidR="00B97B70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</w:t>
      </w:r>
      <w:r w:rsidR="00DF0142" w:rsidRPr="001D4DA3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rm -r removes files from the system</w:t>
      </w:r>
    </w:p>
    <w:p w14:paraId="60E2467E" w14:textId="77777777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142BDDCB" w14:textId="18D16FD2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 w:rsidRPr="00DF0142"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</w:t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cat dir1/dir2/dir3/test.txt </w:t>
      </w:r>
    </w:p>
    <w:p w14:paraId="71E860BA" w14:textId="27C9E66E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  <w:t>"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hellow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world"</w:t>
      </w:r>
    </w:p>
    <w:p w14:paraId="7AD3B14F" w14:textId="54069A46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26461990" w14:textId="2C47E09B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ab/>
        <w:t>dir1</w:t>
      </w:r>
    </w:p>
    <w:p w14:paraId="6A4F7882" w14:textId="4411E8B7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rm -r dir1/</w:t>
      </w:r>
    </w:p>
    <w:p w14:paraId="05CF1335" w14:textId="3322AC3C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4E02FD23" w14:textId="1BEC5858" w:rsidR="00DF0142" w:rsidRDefault="00DF0142" w:rsidP="00DF0142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  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</w:t>
      </w:r>
    </w:p>
    <w:p w14:paraId="65173209" w14:textId="5620DA83" w:rsidR="00DF0142" w:rsidRPr="001D4DA3" w:rsidRDefault="00047F35" w:rsidP="001D4D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11</w:t>
      </w:r>
      <w:r w:rsidR="00B97B70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</w:t>
      </w:r>
      <w:r w:rsidR="00DF0142" w:rsidRPr="001D4DA3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rm -rf removes files from the system forcefully </w:t>
      </w:r>
    </w:p>
    <w:p w14:paraId="4D0FDB34" w14:textId="128E5127" w:rsidR="00DF0142" w:rsidRDefault="00DF0142" w:rsidP="0059003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   </w:t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</w:p>
    <w:p w14:paraId="74594A5B" w14:textId="0B7222FE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rm -rf dir1/dir2/test.txt </w:t>
      </w:r>
    </w:p>
    <w:p w14:paraId="2086778D" w14:textId="25EC61C6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61A524AD" w14:textId="6FDB1067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ab/>
        <w:t>dir1</w:t>
      </w:r>
    </w:p>
    <w:p w14:paraId="177CF37E" w14:textId="2A105087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</w:t>
      </w:r>
    </w:p>
    <w:p w14:paraId="2F95D8CE" w14:textId="200FAF07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22AB1ADF" w14:textId="4CFB4260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ab/>
        <w:t>dir1</w:t>
      </w:r>
    </w:p>
    <w:p w14:paraId="1932B428" w14:textId="2BC5555F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rm -rf dir1/</w:t>
      </w:r>
    </w:p>
    <w:p w14:paraId="49361F86" w14:textId="1E002F47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3C642BF9" w14:textId="08228BEA" w:rsidR="00DF0142" w:rsidRDefault="00DF0142" w:rsidP="00DF0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</w:t>
      </w:r>
    </w:p>
    <w:p w14:paraId="6175726C" w14:textId="7E4AA894" w:rsidR="00DF0142" w:rsidRDefault="00DF0142" w:rsidP="00DF0142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6CA33710" w14:textId="2338F3E8" w:rsidR="001D4DA3" w:rsidRDefault="00047F35" w:rsidP="001D4DA3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12</w:t>
      </w:r>
      <w:r w:rsidR="00B97B70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</w:t>
      </w:r>
      <w:r w:rsidR="00590038" w:rsidRPr="00590038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Locate your file or directory</w:t>
      </w:r>
      <w:r w:rsidR="00590038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:</w:t>
      </w:r>
    </w:p>
    <w:p w14:paraId="59850543" w14:textId="1056B912" w:rsidR="001D4DA3" w:rsidRDefault="00590038" w:rsidP="001D4D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</w:r>
      <w:r w:rsidR="001D4DA3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</w:r>
      <w:r w:rsidR="001D4DA3"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ubuntu@ip-172-31-38-</w:t>
      </w:r>
      <w:proofErr w:type="gramStart"/>
      <w:r w:rsidR="001D4DA3"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 w:rsidR="001D4DA3">
        <w:rPr>
          <w:rFonts w:ascii="Menlo" w:hAnsi="Menlo" w:cs="Menlo"/>
          <w:color w:val="000000"/>
          <w:sz w:val="22"/>
          <w:szCs w:val="22"/>
          <w:lang w:val="en-GB"/>
        </w:rPr>
        <w:t>:</w:t>
      </w:r>
      <w:r w:rsidR="001D4DA3"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 w:rsidR="001D4DA3">
        <w:rPr>
          <w:rFonts w:ascii="Menlo" w:hAnsi="Menlo" w:cs="Menlo"/>
          <w:color w:val="000000"/>
          <w:sz w:val="22"/>
          <w:szCs w:val="22"/>
          <w:lang w:val="en-GB"/>
        </w:rPr>
        <w:t xml:space="preserve">$ locate </w:t>
      </w:r>
      <w:proofErr w:type="spellStart"/>
      <w:r w:rsidR="001D4DA3">
        <w:rPr>
          <w:rFonts w:ascii="Menlo" w:hAnsi="Menlo" w:cs="Menlo"/>
          <w:color w:val="000000"/>
          <w:sz w:val="22"/>
          <w:szCs w:val="22"/>
          <w:lang w:val="en-GB"/>
        </w:rPr>
        <w:t>ssh_config</w:t>
      </w:r>
      <w:proofErr w:type="spellEnd"/>
    </w:p>
    <w:p w14:paraId="5F27C7D6" w14:textId="1E16305B" w:rsidR="001D4DA3" w:rsidRDefault="001D4DA3" w:rsidP="001D4D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  <w:t>/etc/ssh/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ssh_config</w:t>
      </w:r>
      <w:proofErr w:type="spellEnd"/>
    </w:p>
    <w:p w14:paraId="142A372F" w14:textId="2EFE942C" w:rsidR="001D4DA3" w:rsidRDefault="001D4DA3" w:rsidP="001D4D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  <w:t>/etc/ssh/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ssh_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config.d</w:t>
      </w:r>
      <w:proofErr w:type="spellEnd"/>
      <w:proofErr w:type="gramEnd"/>
    </w:p>
    <w:p w14:paraId="3293C2C4" w14:textId="190ED27E" w:rsidR="001D4DA3" w:rsidRDefault="001D4DA3" w:rsidP="001D4D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  <w:t>/snap/core18/2829/etc/ssh/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ssh_config</w:t>
      </w:r>
      <w:proofErr w:type="spellEnd"/>
    </w:p>
    <w:p w14:paraId="2A6229AE" w14:textId="415957EB" w:rsidR="00590038" w:rsidRDefault="001D4DA3" w:rsidP="00B97B70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usr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/share/man/man5/ssh_config.5.gz</w:t>
      </w:r>
    </w:p>
    <w:p w14:paraId="0C968BF2" w14:textId="77777777" w:rsidR="00047F35" w:rsidRDefault="00047F35" w:rsidP="00B97B70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1A3464D" w14:textId="77777777" w:rsidR="00062A9D" w:rsidRPr="00B97B70" w:rsidRDefault="00062A9D" w:rsidP="00B97B70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2FE2A558" w14:textId="7E3636EB" w:rsidR="001D4DA3" w:rsidRPr="001D4DA3" w:rsidRDefault="00B97B70" w:rsidP="001D4DA3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lastRenderedPageBreak/>
        <w:t>1</w:t>
      </w:r>
      <w:r w:rsidR="00047F35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3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</w:t>
      </w:r>
      <w:r w:rsidR="001D4DA3" w:rsidRPr="001D4DA3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Creating multiple directory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:</w:t>
      </w:r>
    </w:p>
    <w:p w14:paraId="0D402D05" w14:textId="260F2648" w:rsidR="001D4DA3" w:rsidRDefault="001D4DA3" w:rsidP="001D4D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mkdir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dir1 dir2 dir3 dir4</w:t>
      </w:r>
    </w:p>
    <w:p w14:paraId="720BCF5D" w14:textId="5D927077" w:rsidR="001D4DA3" w:rsidRDefault="001D4DA3" w:rsidP="001D4D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1C1ED1C5" w14:textId="5B6ADA1A" w:rsidR="001D4DA3" w:rsidRDefault="001D4DA3" w:rsidP="001D4DA3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</w:t>
      </w:r>
      <w:proofErr w:type="gramStart"/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1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</w:t>
      </w:r>
      <w:proofErr w:type="gramEnd"/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2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dir3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dir4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</w:t>
      </w:r>
    </w:p>
    <w:p w14:paraId="6A251CFF" w14:textId="77777777" w:rsidR="00B97B70" w:rsidRDefault="00B97B70" w:rsidP="001D4DA3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361C54FB" w14:textId="093FBC9C" w:rsidR="00B97B70" w:rsidRDefault="00B97B70" w:rsidP="00B97B70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 w:rsidRPr="00B97B70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1</w:t>
      </w:r>
      <w:r w:rsidR="00047F35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4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 deleting multiple directory:</w:t>
      </w:r>
    </w:p>
    <w:p w14:paraId="10E4E903" w14:textId="77777777" w:rsidR="00B97B70" w:rsidRDefault="00B97B70" w:rsidP="00B97B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rmdir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dir1 dir2 dir3 dir4</w:t>
      </w:r>
    </w:p>
    <w:p w14:paraId="5E625A9D" w14:textId="6550B079" w:rsidR="00B97B70" w:rsidRDefault="00B97B70" w:rsidP="00B97B70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  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55A1E892" w14:textId="6516A4D5" w:rsidR="00B97B70" w:rsidRDefault="00B97B70" w:rsidP="00B97B70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1</w:t>
      </w:r>
      <w:r w:rsidR="00047F35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</w:t>
      </w:r>
      <w:r w:rsidRPr="001D4DA3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Creating multiple 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files:</w:t>
      </w:r>
    </w:p>
    <w:p w14:paraId="646E03CC" w14:textId="3AA5676E" w:rsidR="004C741E" w:rsidRDefault="004C741E" w:rsidP="004C74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touch a b c d </w:t>
      </w:r>
    </w:p>
    <w:p w14:paraId="6B948EC9" w14:textId="522660F6" w:rsidR="004C741E" w:rsidRDefault="004C741E" w:rsidP="004C74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1184BE13" w14:textId="6B3C3E67" w:rsidR="00B97B70" w:rsidRDefault="004C741E" w:rsidP="004C741E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   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a  b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c  d</w:t>
      </w:r>
    </w:p>
    <w:p w14:paraId="563F0923" w14:textId="1473E85C" w:rsidR="004C741E" w:rsidRDefault="004C741E" w:rsidP="004C741E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 w:rsidRPr="00B97B70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1</w:t>
      </w:r>
      <w:r w:rsidR="00047F35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6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 deleting multiple files:</w:t>
      </w:r>
    </w:p>
    <w:p w14:paraId="3A806FE8" w14:textId="7BD280F8" w:rsidR="004C741E" w:rsidRDefault="004C741E" w:rsidP="004C74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rm a b c d</w:t>
      </w:r>
    </w:p>
    <w:p w14:paraId="6C51DF0F" w14:textId="100BEF15" w:rsidR="004C741E" w:rsidRDefault="004C741E" w:rsidP="004C74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482DCB97" w14:textId="61DC58C7" w:rsidR="004C741E" w:rsidRDefault="004C741E" w:rsidP="004C741E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  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</w:t>
      </w:r>
    </w:p>
    <w:p w14:paraId="0CBB6630" w14:textId="1CA4B00A" w:rsidR="00047F35" w:rsidRDefault="00047F35" w:rsidP="00047F35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 w:rsidRPr="00B97B70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7. find out text files in directory </w:t>
      </w:r>
      <w:proofErr w:type="gramStart"/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( *</w:t>
      </w:r>
      <w:proofErr w:type="gramEnd"/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wildcard  )</w:t>
      </w:r>
    </w:p>
    <w:p w14:paraId="5B935391" w14:textId="74897138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pwd</w:t>
      </w:r>
      <w:proofErr w:type="spellEnd"/>
    </w:p>
    <w:p w14:paraId="3DF9DAFC" w14:textId="67662A66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  <w:t>/home/ubuntu</w:t>
      </w:r>
    </w:p>
    <w:p w14:paraId="3552D24F" w14:textId="16167B10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455AF598" w14:textId="622177AA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a.txt  b.txt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c.txt. 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d.txt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</w:t>
      </w:r>
      <w:proofErr w:type="gramEnd"/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1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dir2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dir3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dir4</w:t>
      </w:r>
    </w:p>
    <w:p w14:paraId="4D8C9A57" w14:textId="37AD99C4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 *.txt</w:t>
      </w:r>
    </w:p>
    <w:p w14:paraId="2609D872" w14:textId="43AAA9DC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a.txt  b.txt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d.txt</w:t>
      </w:r>
    </w:p>
    <w:p w14:paraId="18147021" w14:textId="77777777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A4A1087" w14:textId="6E37B8C6" w:rsidR="00047F35" w:rsidRPr="00047F35" w:rsidRDefault="00047F35" w:rsidP="00047F35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 w:rsidRPr="00B97B70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8. Delete text files in directory </w:t>
      </w:r>
      <w:proofErr w:type="gramStart"/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( *</w:t>
      </w:r>
      <w:proofErr w:type="gramEnd"/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wildcard  )</w:t>
      </w:r>
    </w:p>
    <w:p w14:paraId="4C780C95" w14:textId="6752D1A7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pwd</w:t>
      </w:r>
      <w:proofErr w:type="spellEnd"/>
    </w:p>
    <w:p w14:paraId="34878027" w14:textId="4ECB53FA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  <w:t>/home/ubuntu</w:t>
      </w:r>
    </w:p>
    <w:p w14:paraId="4D4C31B5" w14:textId="5E3ABD68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7F1BC8EA" w14:textId="0ABF903F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a.txt  b.txt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c.txt. 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d.txt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</w:t>
      </w:r>
      <w:proofErr w:type="gramEnd"/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1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dir2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dir3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dir4</w:t>
      </w:r>
    </w:p>
    <w:p w14:paraId="67F7A2E1" w14:textId="013CE13C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rm *.txt</w:t>
      </w:r>
    </w:p>
    <w:p w14:paraId="223084E8" w14:textId="764A6C87" w:rsidR="00047F35" w:rsidRDefault="00047F35" w:rsidP="00047F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  <w:t>ubuntu@ip-172-31-38-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ls</w:t>
      </w:r>
    </w:p>
    <w:p w14:paraId="63EB015A" w14:textId="54AD1B6E" w:rsidR="00047F35" w:rsidRDefault="00047F35" w:rsidP="00047F35">
      <w:pPr>
        <w:ind w:left="720"/>
        <w:rPr>
          <w:rFonts w:ascii="Menlo" w:hAnsi="Menlo" w:cs="Menlo"/>
          <w:b/>
          <w:bCs/>
          <w:color w:val="400BD9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c.txt.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</w:t>
      </w:r>
      <w:proofErr w:type="gramStart"/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1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</w:t>
      </w:r>
      <w:proofErr w:type="gramEnd"/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2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dir3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dir4</w:t>
      </w:r>
    </w:p>
    <w:p w14:paraId="7C830916" w14:textId="77777777" w:rsidR="00617BEF" w:rsidRDefault="00047F35" w:rsidP="00617BEF">
      <w:pPr>
        <w:rPr>
          <w:rFonts w:ascii="Menlo" w:hAnsi="Menlo" w:cs="Menlo"/>
          <w:b/>
          <w:bCs/>
          <w:color w:val="2FB41D"/>
          <w:sz w:val="22"/>
          <w:szCs w:val="22"/>
          <w:lang w:val="en-GB"/>
        </w:rPr>
      </w:pPr>
      <w:r w:rsidRPr="00B97B70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9. </w:t>
      </w:r>
      <w:r w:rsidR="00617BEF" w:rsidRPr="00617BEF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Determine the total number of lines present in a single file.</w:t>
      </w:r>
      <w:r w:rsidR="00617BEF"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 w:rsidR="00617BEF"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</w:p>
    <w:p w14:paraId="094662E6" w14:textId="567782F6" w:rsidR="00617BEF" w:rsidRDefault="00617BEF" w:rsidP="00617BEF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  ubuntu@ip-172-31-38-18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/etc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$ cat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manpath.config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|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wc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-l</w:t>
      </w:r>
    </w:p>
    <w:p w14:paraId="6C4CB48B" w14:textId="755A6165" w:rsidR="00617BEF" w:rsidRDefault="00617BEF" w:rsidP="00617B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  <w:t>132</w:t>
      </w:r>
    </w:p>
    <w:p w14:paraId="14F1A820" w14:textId="4C1A10E3" w:rsidR="00047F35" w:rsidRDefault="00617BEF" w:rsidP="00617BEF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  ubuntu@ip-172-31-38-18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/etc</w:t>
      </w:r>
      <w:r>
        <w:rPr>
          <w:rFonts w:ascii="Menlo" w:hAnsi="Menlo" w:cs="Menlo"/>
          <w:color w:val="000000"/>
          <w:sz w:val="22"/>
          <w:szCs w:val="22"/>
          <w:lang w:val="en-GB"/>
        </w:rPr>
        <w:t>$</w:t>
      </w:r>
    </w:p>
    <w:p w14:paraId="02AEB867" w14:textId="2B0BA7FA" w:rsidR="00EC0621" w:rsidRDefault="00EC0621" w:rsidP="00EC0621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20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Shell variables</w:t>
      </w:r>
    </w:p>
    <w:p w14:paraId="267936FF" w14:textId="2AD78C5F" w:rsidR="00EC0621" w:rsidRDefault="00EC0621" w:rsidP="00EC0621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  <w:t xml:space="preserve">       </w:t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ubuntu@sw-vm-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301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env</w:t>
      </w:r>
    </w:p>
    <w:p w14:paraId="041C1872" w14:textId="2809431D" w:rsidR="00EC0621" w:rsidRDefault="00EC0621" w:rsidP="00EC0621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</w:t>
      </w:r>
      <w:r w:rsidR="0049599B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env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variables</w:t>
      </w:r>
      <w:r w:rsidR="0049599B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store</w:t>
      </w:r>
    </w:p>
    <w:p w14:paraId="24C3B179" w14:textId="1BC49421" w:rsidR="0049599B" w:rsidRDefault="0049599B" w:rsidP="004959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ubuntu@sw-vm-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301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files="ab.txt,ba.txt"</w:t>
      </w:r>
    </w:p>
    <w:p w14:paraId="027C34F2" w14:textId="6CE92623" w:rsidR="0049599B" w:rsidRDefault="0049599B" w:rsidP="004959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ubuntu@sw-vm-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301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echo $files</w:t>
      </w:r>
    </w:p>
    <w:p w14:paraId="0419B92F" w14:textId="589FF2FE" w:rsidR="0049599B" w:rsidRDefault="0049599B" w:rsidP="0049599B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   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ab.txt,ba.txt</w:t>
      </w:r>
      <w:proofErr w:type="gramEnd"/>
    </w:p>
    <w:p w14:paraId="1EADB18C" w14:textId="3C4A2A2D" w:rsidR="0049599B" w:rsidRDefault="0049599B" w:rsidP="0049599B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lastRenderedPageBreak/>
        <w:t>2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.e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nv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variables store</w:t>
      </w:r>
    </w:p>
    <w:p w14:paraId="285E0A4B" w14:textId="363C8C7E" w:rsidR="0049599B" w:rsidRDefault="0049599B" w:rsidP="004959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 w:rsidR="00053F9F"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</w:t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ubuntu@sw-vm-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301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export files</w:t>
      </w:r>
    </w:p>
    <w:p w14:paraId="05AE51E2" w14:textId="3454DA04" w:rsidR="0049599B" w:rsidRDefault="0049599B" w:rsidP="0049599B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   </w:t>
      </w:r>
      <w:r w:rsidR="00053F9F"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 xml:space="preserve"> </w:t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ubuntu@sw-vm-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301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env</w:t>
      </w:r>
    </w:p>
    <w:p w14:paraId="522B3FC2" w14:textId="16755270" w:rsidR="0049599B" w:rsidRDefault="0049599B" w:rsidP="0049599B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22.en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v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variables 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remove</w:t>
      </w:r>
    </w:p>
    <w:p w14:paraId="7FE0EFB6" w14:textId="3554B12E" w:rsidR="00053F9F" w:rsidRDefault="0049599B" w:rsidP="00923A1D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ubuntu@sw-vm-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301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unset files</w:t>
      </w:r>
    </w:p>
    <w:p w14:paraId="20EAE487" w14:textId="4659C763" w:rsidR="00053F9F" w:rsidRPr="00053F9F" w:rsidRDefault="00053F9F" w:rsidP="00053F9F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22.</w:t>
      </w:r>
      <w:r w:rsidR="00F559C7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History</w:t>
      </w:r>
      <w:r w:rsidR="00F559C7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</w:t>
      </w:r>
      <w:r w:rsidR="00923A1D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commends</w:t>
      </w:r>
      <w:r w:rsidR="00F559C7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</w:t>
      </w:r>
    </w:p>
    <w:p w14:paraId="1553A042" w14:textId="43AEC40A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ab/>
      </w:r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ubuntu@sw-vm-</w:t>
      </w:r>
      <w:proofErr w:type="gramStart"/>
      <w:r>
        <w:rPr>
          <w:rFonts w:ascii="Menlo" w:hAnsi="Menlo" w:cs="Menlo"/>
          <w:b/>
          <w:bCs/>
          <w:color w:val="2FB41D"/>
          <w:sz w:val="22"/>
          <w:szCs w:val="22"/>
          <w:lang w:val="en-GB"/>
        </w:rPr>
        <w:t>301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>~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$ history 10</w:t>
      </w:r>
    </w:p>
    <w:p w14:paraId="4437C70A" w14:textId="22A3963E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</w:t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32 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celar</w:t>
      </w:r>
      <w:proofErr w:type="spellEnd"/>
      <w:proofErr w:type="gramEnd"/>
    </w:p>
    <w:p w14:paraId="2ADB93EA" w14:textId="78C77D7F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</w:t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33 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clera</w:t>
      </w:r>
      <w:proofErr w:type="spellEnd"/>
      <w:proofErr w:type="gramEnd"/>
    </w:p>
    <w:p w14:paraId="44C64436" w14:textId="18265B17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</w:t>
      </w:r>
      <w:r>
        <w:rPr>
          <w:rFonts w:ascii="Menlo" w:hAnsi="Menlo" w:cs="Menlo"/>
          <w:color w:val="000000"/>
          <w:sz w:val="22"/>
          <w:szCs w:val="22"/>
          <w:lang w:val="en-GB"/>
        </w:rPr>
        <w:tab/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34  clear</w:t>
      </w:r>
      <w:proofErr w:type="gramEnd"/>
    </w:p>
    <w:p w14:paraId="05339B0C" w14:textId="2693AD53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35  echo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$PATH</w:t>
      </w:r>
    </w:p>
    <w:p w14:paraId="27CFBD27" w14:textId="0A6D06F9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36  echo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$USER</w:t>
      </w:r>
    </w:p>
    <w:p w14:paraId="679857EF" w14:textId="13B12C51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37  echo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$HOSTNAME</w:t>
      </w:r>
    </w:p>
    <w:p w14:paraId="5A7252B3" w14:textId="0EFDD933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38  echo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$PWD</w:t>
      </w:r>
    </w:p>
    <w:p w14:paraId="6EDB85ED" w14:textId="3B822EBA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39  history</w:t>
      </w:r>
      <w:proofErr w:type="gramEnd"/>
    </w:p>
    <w:p w14:paraId="76ADBA53" w14:textId="0C476E10" w:rsidR="00053F9F" w:rsidRDefault="00053F9F" w:rsidP="00053F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40  ls</w:t>
      </w:r>
      <w:proofErr w:type="gramEnd"/>
    </w:p>
    <w:p w14:paraId="3D36DFEC" w14:textId="7C7C80E4" w:rsidR="00053F9F" w:rsidRDefault="00053F9F" w:rsidP="00053F9F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41  history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10</w:t>
      </w:r>
    </w:p>
    <w:p w14:paraId="3CB75EE8" w14:textId="77777777" w:rsidR="00923A1D" w:rsidRDefault="00923A1D" w:rsidP="00923A1D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3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Bash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Profile</w:t>
      </w:r>
    </w:p>
    <w:p w14:paraId="2745F19D" w14:textId="77777777" w:rsidR="00923A1D" w:rsidRDefault="00923A1D" w:rsidP="00923A1D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  <w:t>Vim ~</w:t>
      </w:r>
      <w:proofErr w:type="gramStart"/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/.</w:t>
      </w:r>
      <w:proofErr w:type="spellStart"/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bashrc</w:t>
      </w:r>
      <w:proofErr w:type="spellEnd"/>
      <w:proofErr w:type="gramEnd"/>
    </w:p>
    <w:p w14:paraId="0EE2C3DF" w14:textId="44633D5C" w:rsidR="00923A1D" w:rsidRPr="00053F9F" w:rsidRDefault="00923A1D" w:rsidP="00923A1D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  <w:t>Cd ~</w:t>
      </w:r>
      <w:proofErr w:type="gramStart"/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/.</w:t>
      </w:r>
      <w:proofErr w:type="spellStart"/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bashrc</w:t>
      </w:r>
      <w:proofErr w:type="spellEnd"/>
      <w:proofErr w:type="gramEnd"/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 </w:t>
      </w:r>
    </w:p>
    <w:p w14:paraId="075E0D28" w14:textId="2875413E" w:rsidR="00F559C7" w:rsidRPr="00053F9F" w:rsidRDefault="00F559C7" w:rsidP="00053F9F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3BBA0B7" w14:textId="77777777" w:rsidR="0049599B" w:rsidRDefault="0049599B" w:rsidP="0049599B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045529A5" w14:textId="77777777" w:rsidR="0049599B" w:rsidRDefault="0049599B" w:rsidP="0049599B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44321237" w14:textId="77777777" w:rsidR="0049599B" w:rsidRDefault="0049599B" w:rsidP="0049599B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40D6B41B" w14:textId="7106B35C" w:rsidR="00EC0621" w:rsidRDefault="00EC0621" w:rsidP="00EC0621">
      <w:pPr>
        <w:rPr>
          <w:rFonts w:ascii="Menlo" w:hAnsi="Menlo" w:cs="Menlo"/>
          <w:b/>
          <w:bCs/>
          <w:color w:val="400BD9"/>
          <w:sz w:val="22"/>
          <w:szCs w:val="22"/>
          <w:lang w:val="en-GB"/>
        </w:rPr>
      </w:pPr>
      <w:r>
        <w:rPr>
          <w:rFonts w:ascii="Menlo" w:hAnsi="Menlo" w:cs="Menlo"/>
          <w:b/>
          <w:bCs/>
          <w:color w:val="400BD9"/>
          <w:sz w:val="22"/>
          <w:szCs w:val="22"/>
          <w:lang w:val="en-GB"/>
        </w:rPr>
        <w:t xml:space="preserve">  </w:t>
      </w:r>
    </w:p>
    <w:p w14:paraId="3F7ECE77" w14:textId="5848A38A" w:rsidR="00047F35" w:rsidRDefault="00047F35" w:rsidP="00047F35">
      <w:pPr>
        <w:rPr>
          <w:rFonts w:ascii="Menlo" w:hAnsi="Menlo" w:cs="Menlo"/>
          <w:b/>
          <w:bCs/>
          <w:color w:val="400BD9"/>
          <w:sz w:val="22"/>
          <w:szCs w:val="22"/>
          <w:lang w:val="en-GB"/>
        </w:rPr>
      </w:pPr>
    </w:p>
    <w:p w14:paraId="0A6D6475" w14:textId="77777777" w:rsidR="00047F35" w:rsidRDefault="00047F35" w:rsidP="00047F35">
      <w:pPr>
        <w:ind w:left="72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3898ED46" w14:textId="0E6F02BF" w:rsidR="00047F35" w:rsidRDefault="00047F35" w:rsidP="00047F35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  <w:t xml:space="preserve">      </w:t>
      </w:r>
    </w:p>
    <w:p w14:paraId="043ABCE5" w14:textId="77777777" w:rsidR="00047F35" w:rsidRDefault="00047F35" w:rsidP="004C741E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3612EDB6" w14:textId="77777777" w:rsidR="00047F35" w:rsidRDefault="00047F35" w:rsidP="004C741E">
      <w:pPr>
        <w:ind w:left="72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44F4AE2" w14:textId="77777777" w:rsidR="004C741E" w:rsidRDefault="004C741E" w:rsidP="004C741E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6D6D2617" w14:textId="0F87528E" w:rsidR="004C741E" w:rsidRDefault="004C741E" w:rsidP="004C741E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</w:r>
    </w:p>
    <w:p w14:paraId="676CDBF4" w14:textId="77777777" w:rsidR="004C741E" w:rsidRPr="001D4DA3" w:rsidRDefault="004C741E" w:rsidP="004C741E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50011C27" w14:textId="77777777" w:rsidR="00B97B70" w:rsidRDefault="00B97B70" w:rsidP="00B97B70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68D58F84" w14:textId="77777777" w:rsidR="00B97B70" w:rsidRPr="00B97B70" w:rsidRDefault="00B97B70" w:rsidP="00B97B70">
      <w:pP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42828C02" w14:textId="77777777" w:rsidR="00B97B70" w:rsidRDefault="00B97B70" w:rsidP="001D4DA3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6E8C1BD0" w14:textId="77777777" w:rsidR="00B97B70" w:rsidRDefault="00B97B70" w:rsidP="001D4DA3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2AC556A0" w14:textId="783EAD46" w:rsidR="001D4DA3" w:rsidRDefault="001D4DA3" w:rsidP="001D4DA3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29D55586" w14:textId="77777777" w:rsidR="001D4DA3" w:rsidRDefault="001D4DA3" w:rsidP="001D4DA3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700627D5" w14:textId="77777777" w:rsidR="001D4DA3" w:rsidRDefault="001D4DA3" w:rsidP="001D4DA3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3D04AEBD" w14:textId="77777777" w:rsidR="001D4DA3" w:rsidRPr="001D4DA3" w:rsidRDefault="001D4DA3" w:rsidP="001D4DA3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51B45CDC" w14:textId="77777777" w:rsidR="00590038" w:rsidRDefault="00590038" w:rsidP="00DF0142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39E758D1" w14:textId="77777777" w:rsidR="00590038" w:rsidRPr="00DF0142" w:rsidRDefault="00590038" w:rsidP="00DF0142">
      <w:pPr>
        <w:pStyle w:val="ListParagraph"/>
        <w:ind w:left="1080"/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</w:pPr>
    </w:p>
    <w:p w14:paraId="17ECF38D" w14:textId="046C3066" w:rsidR="00DF0142" w:rsidRDefault="00DF0142" w:rsidP="00B16732">
      <w:pPr>
        <w:rPr>
          <w:color w:val="000000" w:themeColor="text1"/>
        </w:rPr>
      </w:pP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ab/>
      </w:r>
    </w:p>
    <w:p w14:paraId="5821795C" w14:textId="28ED67B6" w:rsidR="00DF0142" w:rsidRDefault="00DF0142" w:rsidP="00B16732">
      <w:pPr>
        <w:rPr>
          <w:color w:val="000000" w:themeColor="text1"/>
        </w:rPr>
      </w:pPr>
    </w:p>
    <w:p w14:paraId="3091688A" w14:textId="01493891" w:rsidR="00B16732" w:rsidRDefault="00B16732" w:rsidP="00B16732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</w:p>
    <w:p w14:paraId="18601271" w14:textId="38B040E8" w:rsidR="00B16732" w:rsidRPr="00B16732" w:rsidRDefault="00B16732" w:rsidP="00B16732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60FFB411" w14:textId="155CD819" w:rsidR="006D44AB" w:rsidRDefault="006D44AB" w:rsidP="00FD4DC2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  </w:t>
      </w:r>
    </w:p>
    <w:p w14:paraId="15AD906F" w14:textId="77777777" w:rsidR="006D44AB" w:rsidRDefault="006D44AB" w:rsidP="00FD4DC2">
      <w:pPr>
        <w:pStyle w:val="ListParagraph"/>
        <w:rPr>
          <w:color w:val="000000" w:themeColor="text1"/>
        </w:rPr>
      </w:pPr>
    </w:p>
    <w:p w14:paraId="64E1490B" w14:textId="77777777" w:rsidR="006D44AB" w:rsidRDefault="006D44AB" w:rsidP="00FD4DC2">
      <w:pPr>
        <w:pStyle w:val="ListParagraph"/>
        <w:rPr>
          <w:color w:val="000000" w:themeColor="text1"/>
        </w:rPr>
      </w:pPr>
    </w:p>
    <w:p w14:paraId="00D1474D" w14:textId="77777777" w:rsidR="00310266" w:rsidRDefault="00310266" w:rsidP="00FD4DC2">
      <w:pPr>
        <w:pStyle w:val="ListParagraph"/>
        <w:rPr>
          <w:color w:val="000000" w:themeColor="text1"/>
        </w:rPr>
      </w:pPr>
    </w:p>
    <w:p w14:paraId="08D5E25C" w14:textId="77777777" w:rsidR="00FD4DC2" w:rsidRPr="00FD4DC2" w:rsidRDefault="00FD4DC2" w:rsidP="00FD4DC2">
      <w:pPr>
        <w:pStyle w:val="ListParagraph"/>
        <w:rPr>
          <w:color w:val="000000" w:themeColor="text1"/>
        </w:rPr>
      </w:pPr>
    </w:p>
    <w:p w14:paraId="3386B3F9" w14:textId="78D7B0CA" w:rsidR="00FD4DC2" w:rsidRDefault="00FD4DC2" w:rsidP="00FD4DC2">
      <w:pPr>
        <w:pStyle w:val="ListParagraph"/>
        <w:rPr>
          <w:color w:val="000000" w:themeColor="text1"/>
        </w:rPr>
      </w:pPr>
    </w:p>
    <w:p w14:paraId="560E2CC0" w14:textId="77777777" w:rsidR="00FD4DC2" w:rsidRDefault="00FD4DC2" w:rsidP="00FD4DC2">
      <w:pPr>
        <w:pStyle w:val="ListParagraph"/>
        <w:rPr>
          <w:color w:val="000000" w:themeColor="text1"/>
        </w:rPr>
      </w:pPr>
    </w:p>
    <w:p w14:paraId="173CA384" w14:textId="77777777" w:rsidR="00FD4DC2" w:rsidRPr="00FD4DC2" w:rsidRDefault="00FD4DC2" w:rsidP="00FD4DC2">
      <w:pPr>
        <w:pStyle w:val="ListParagraph"/>
        <w:rPr>
          <w:color w:val="000000" w:themeColor="text1"/>
        </w:rPr>
      </w:pPr>
    </w:p>
    <w:p w14:paraId="52D3CB7C" w14:textId="77777777" w:rsidR="008A5314" w:rsidRDefault="008A5314" w:rsidP="008A5314">
      <w:pPr>
        <w:pStyle w:val="ListParagraph"/>
        <w:rPr>
          <w:color w:val="000000" w:themeColor="text1"/>
        </w:rPr>
      </w:pPr>
    </w:p>
    <w:p w14:paraId="7B9B3DAD" w14:textId="77777777" w:rsidR="008A5314" w:rsidRPr="008A5314" w:rsidRDefault="008A5314" w:rsidP="008A5314">
      <w:pPr>
        <w:pStyle w:val="ListParagraph"/>
        <w:rPr>
          <w:color w:val="000000" w:themeColor="text1"/>
        </w:rPr>
      </w:pPr>
    </w:p>
    <w:p w14:paraId="7B95D044" w14:textId="77777777" w:rsidR="008A5314" w:rsidRDefault="008A5314" w:rsidP="008A5314">
      <w:pPr>
        <w:pStyle w:val="ListParagraph"/>
      </w:pPr>
    </w:p>
    <w:p w14:paraId="370ED47A" w14:textId="77777777" w:rsidR="008A5314" w:rsidRDefault="008A5314" w:rsidP="008A5314">
      <w:pPr>
        <w:pStyle w:val="ListParagraph"/>
      </w:pPr>
    </w:p>
    <w:p w14:paraId="0C239C07" w14:textId="77777777" w:rsidR="008A5314" w:rsidRDefault="008A5314" w:rsidP="008A5314">
      <w:pPr>
        <w:pStyle w:val="ListParagraph"/>
      </w:pPr>
    </w:p>
    <w:p w14:paraId="2EBF3839" w14:textId="77777777" w:rsidR="008A5314" w:rsidRPr="008A5314" w:rsidRDefault="008A5314" w:rsidP="008A5314">
      <w:pPr>
        <w:pStyle w:val="ListParagraph"/>
      </w:pPr>
    </w:p>
    <w:sectPr w:rsidR="008A5314" w:rsidRPr="008A5314">
      <w:footerReference w:type="default" r:id="rId13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F40EE2" w14:textId="77777777" w:rsidR="00702655" w:rsidRDefault="00702655">
      <w:r>
        <w:separator/>
      </w:r>
    </w:p>
    <w:p w14:paraId="7EEBA6E7" w14:textId="77777777" w:rsidR="00702655" w:rsidRDefault="00702655"/>
  </w:endnote>
  <w:endnote w:type="continuationSeparator" w:id="0">
    <w:p w14:paraId="04AD084B" w14:textId="77777777" w:rsidR="00702655" w:rsidRDefault="00702655">
      <w:r>
        <w:continuationSeparator/>
      </w:r>
    </w:p>
    <w:p w14:paraId="7D23C8C2" w14:textId="77777777" w:rsidR="00702655" w:rsidRDefault="007026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2BC98D" w14:textId="77777777" w:rsidR="001B6D1C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2A1F15" w14:textId="77777777" w:rsidR="00702655" w:rsidRDefault="00702655">
      <w:r>
        <w:separator/>
      </w:r>
    </w:p>
    <w:p w14:paraId="13F74EE9" w14:textId="77777777" w:rsidR="00702655" w:rsidRDefault="00702655"/>
  </w:footnote>
  <w:footnote w:type="continuationSeparator" w:id="0">
    <w:p w14:paraId="003AFEF2" w14:textId="77777777" w:rsidR="00702655" w:rsidRDefault="00702655">
      <w:r>
        <w:continuationSeparator/>
      </w:r>
    </w:p>
    <w:p w14:paraId="7253499A" w14:textId="77777777" w:rsidR="00702655" w:rsidRDefault="0070265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F33533"/>
    <w:multiLevelType w:val="hybridMultilevel"/>
    <w:tmpl w:val="36608A24"/>
    <w:lvl w:ilvl="0" w:tplc="236657DE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E302BDE"/>
    <w:multiLevelType w:val="hybridMultilevel"/>
    <w:tmpl w:val="FAC2B1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7036">
    <w:abstractNumId w:val="1"/>
  </w:num>
  <w:num w:numId="2" w16cid:durableId="1144467381">
    <w:abstractNumId w:val="0"/>
  </w:num>
  <w:num w:numId="3" w16cid:durableId="1386638044">
    <w:abstractNumId w:val="2"/>
  </w:num>
  <w:num w:numId="4" w16cid:durableId="1778089811">
    <w:abstractNumId w:val="5"/>
  </w:num>
  <w:num w:numId="5" w16cid:durableId="1123771464">
    <w:abstractNumId w:val="4"/>
  </w:num>
  <w:num w:numId="6" w16cid:durableId="4214113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314"/>
    <w:rsid w:val="00047F35"/>
    <w:rsid w:val="00053F9F"/>
    <w:rsid w:val="00062A9D"/>
    <w:rsid w:val="0009719D"/>
    <w:rsid w:val="001B6D1C"/>
    <w:rsid w:val="001D4DA3"/>
    <w:rsid w:val="00310266"/>
    <w:rsid w:val="0049599B"/>
    <w:rsid w:val="004C741E"/>
    <w:rsid w:val="00590038"/>
    <w:rsid w:val="00617BEF"/>
    <w:rsid w:val="0066342C"/>
    <w:rsid w:val="006D44AB"/>
    <w:rsid w:val="00702655"/>
    <w:rsid w:val="008A5314"/>
    <w:rsid w:val="00923A1D"/>
    <w:rsid w:val="009436C9"/>
    <w:rsid w:val="00AB193E"/>
    <w:rsid w:val="00B16732"/>
    <w:rsid w:val="00B97B70"/>
    <w:rsid w:val="00DA7294"/>
    <w:rsid w:val="00DF0142"/>
    <w:rsid w:val="00EC0621"/>
    <w:rsid w:val="00F559C7"/>
    <w:rsid w:val="00F606EE"/>
    <w:rsid w:val="00FD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CBFFC"/>
  <w15:chartTrackingRefBased/>
  <w15:docId w15:val="{C6DC0460-C43B-DF4B-AC4C-AE232AD04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99B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8A53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4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arthick.selvam/Library/Containers/com.microsoft.Word/Data/Library/Application%20Support/Microsoft/Office/16.0/DTS/en-IN%7b41CE4041-F03D-8846-BFB3-CB58F8CA8FBD%7d/%7b50104D4C-1145-3A4C-9463-E8437F33DA7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{50104D4C-1145-3A4C-9463-E8437F33DA7E}tf10002086.dotx</Template>
  <TotalTime>57</TotalTime>
  <Pages>6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Selvam</dc:creator>
  <cp:keywords/>
  <dc:description/>
  <cp:lastModifiedBy>Karthick Selvam</cp:lastModifiedBy>
  <cp:revision>3</cp:revision>
  <dcterms:created xsi:type="dcterms:W3CDTF">2024-07-28T07:00:00Z</dcterms:created>
  <dcterms:modified xsi:type="dcterms:W3CDTF">2024-07-30T13:59:00Z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